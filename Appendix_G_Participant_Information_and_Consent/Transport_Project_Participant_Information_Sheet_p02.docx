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37510"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14:paraId="38FC074F" w14:textId="77777777" w:rsidTr="0037370F">
        <w:tc>
          <w:tcPr>
            <w:tcW w:w="2736" w:type="dxa"/>
          </w:tcPr>
          <w:p w14:paraId="3EBEA3A8"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32992A64"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6F59CED1" w14:textId="77777777" w:rsidTr="0037370F">
        <w:tc>
          <w:tcPr>
            <w:tcW w:w="2736" w:type="dxa"/>
          </w:tcPr>
          <w:p w14:paraId="37B13864"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24CD343D" w14:textId="77777777" w:rsidR="009B3BDC" w:rsidRPr="009B3BDC" w:rsidRDefault="009B3BDC" w:rsidP="00626C12">
            <w:pPr>
              <w:spacing w:before="240" w:after="0"/>
              <w:rPr>
                <w:rFonts w:ascii="Calibri" w:eastAsia="Calibri" w:hAnsi="Calibri" w:cs="Calibri"/>
                <w:i/>
                <w:color w:val="C00000"/>
                <w:sz w:val="22"/>
              </w:rPr>
            </w:pPr>
            <w:r w:rsidRPr="001E1A0B">
              <w:rPr>
                <w:rFonts w:eastAsia="Calibri" w:cs="Calibri"/>
                <w:sz w:val="20"/>
              </w:rPr>
              <w:t>Yankun Yang, Student Researcher, The University of Queensland</w:t>
            </w:r>
          </w:p>
        </w:tc>
      </w:tr>
      <w:tr w:rsidR="009B3BDC" w14:paraId="352E71B1" w14:textId="77777777" w:rsidTr="0037370F">
        <w:tc>
          <w:tcPr>
            <w:tcW w:w="2736" w:type="dxa"/>
          </w:tcPr>
          <w:p w14:paraId="63600CC7"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76D71ADC" w14:textId="612416CB" w:rsidR="009B3BDC" w:rsidRDefault="00BE4E1D" w:rsidP="00626C12">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 </w:t>
            </w:r>
            <w:proofErr w:type="spellStart"/>
            <w:r>
              <w:rPr>
                <w:rFonts w:eastAsia="Calibri" w:cs="Calibri"/>
                <w:sz w:val="20"/>
              </w:rPr>
              <w:t>Ming</w:t>
            </w:r>
            <w:r w:rsidR="00E71E5F">
              <w:rPr>
                <w:rFonts w:eastAsia="Calibri" w:cs="Calibri"/>
                <w:sz w:val="20"/>
              </w:rPr>
              <w:t>jie</w:t>
            </w:r>
            <w:proofErr w:type="spellEnd"/>
            <w:r>
              <w:rPr>
                <w:rFonts w:eastAsia="Calibri" w:cs="Calibri"/>
                <w:sz w:val="20"/>
              </w:rPr>
              <w:t xml:space="preserve"> Xi, </w:t>
            </w:r>
            <w:proofErr w:type="spellStart"/>
            <w:r>
              <w:rPr>
                <w:rFonts w:eastAsia="Calibri" w:cs="Calibri"/>
                <w:sz w:val="20"/>
              </w:rPr>
              <w:t>Houshi</w:t>
            </w:r>
            <w:proofErr w:type="spellEnd"/>
            <w:r>
              <w:rPr>
                <w:rFonts w:eastAsia="Calibri" w:cs="Calibri"/>
                <w:sz w:val="20"/>
              </w:rPr>
              <w:t xml:space="preserve"> Ye</w:t>
            </w:r>
          </w:p>
        </w:tc>
      </w:tr>
      <w:tr w:rsidR="0037370F" w14:paraId="6879F2B4" w14:textId="77777777" w:rsidTr="0037370F">
        <w:tc>
          <w:tcPr>
            <w:tcW w:w="2736" w:type="dxa"/>
          </w:tcPr>
          <w:p w14:paraId="51CC723C" w14:textId="77777777" w:rsidR="000665F6" w:rsidRDefault="00000000">
            <w:pPr>
              <w:spacing w:after="0"/>
            </w:pPr>
            <w:r>
              <w:rPr>
                <w:b/>
                <w:sz w:val="20"/>
              </w:rPr>
              <w:t>Research team contact:</w:t>
            </w:r>
          </w:p>
        </w:tc>
        <w:tc>
          <w:tcPr>
            <w:tcW w:w="6768" w:type="dxa"/>
          </w:tcPr>
          <w:p w14:paraId="2B4746F5" w14:textId="77777777" w:rsidR="000665F6" w:rsidRDefault="00000000">
            <w:pPr>
              <w:spacing w:after="0"/>
            </w:pPr>
            <w:r>
              <w:rPr>
                <w:sz w:val="20"/>
              </w:rPr>
              <w:t>Yangyankun21@gmail.com</w:t>
            </w:r>
          </w:p>
        </w:tc>
      </w:tr>
      <w:tr w:rsidR="006D25CE" w14:paraId="456534F9" w14:textId="77777777" w:rsidTr="0037370F">
        <w:tc>
          <w:tcPr>
            <w:tcW w:w="2736" w:type="dxa"/>
          </w:tcPr>
          <w:p w14:paraId="2960CB18"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15C1A2F"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56ADFB44"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6B8D3797"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239A9E88"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7DC098D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60B4CE0B"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13515696"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3273831F"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147A12C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A303ACF"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174CE61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7C24312F"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137FCBB1"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28B60345"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af6"/>
            <w:rFonts w:ascii="Calibri" w:hAnsi="Calibri" w:cs="Calibri"/>
            <w:sz w:val="22"/>
          </w:rPr>
          <w:t>Research Data Management Policy</w:t>
        </w:r>
      </w:hyperlink>
    </w:p>
    <w:p w14:paraId="69A829D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735AB4CF"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79D76BD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585241D2"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66B40036"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2278F92D"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5FBF9DC"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7EAD1D79"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2509FC5"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7A0E294C"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C53358F"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14:paraId="6F3A6678"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E79FA4A"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1883A38E"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0D263AAF"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0EA5F29D"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0F593CDE"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6D80BD3A"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7EE85D31"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334C1C0F"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14:paraId="09DD3DA6" w14:textId="77777777"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14:paraId="2937715D" w14:textId="77777777" w:rsidTr="00DE4F28">
        <w:tc>
          <w:tcPr>
            <w:tcW w:w="2520" w:type="dxa"/>
          </w:tcPr>
          <w:p w14:paraId="0792C6C0"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24DF6521" w14:textId="2934DDAE" w:rsidR="00BE4E1D" w:rsidRPr="00BE4E1D" w:rsidRDefault="00F53187" w:rsidP="00DE4F28">
            <w:pPr>
              <w:spacing w:after="0"/>
              <w:rPr>
                <w:rFonts w:ascii="Calibri" w:eastAsia="Calibri" w:hAnsi="Calibri" w:cs="Times New Roman"/>
                <w:color w:val="000000"/>
                <w:sz w:val="22"/>
              </w:rPr>
            </w:pPr>
            <w:r>
              <w:rPr>
                <w:rFonts w:ascii="Calibri" w:eastAsia="Calibri" w:hAnsi="Calibri" w:cs="Times New Roman"/>
                <w:color w:val="000000"/>
                <w:sz w:val="22"/>
              </w:rPr>
              <w:t>Qian Ren</w:t>
            </w:r>
          </w:p>
        </w:tc>
      </w:tr>
      <w:tr w:rsidR="00BE4E1D" w14:paraId="57E85CB7" w14:textId="77777777" w:rsidTr="00DE4F28">
        <w:tc>
          <w:tcPr>
            <w:tcW w:w="2520" w:type="dxa"/>
          </w:tcPr>
          <w:p w14:paraId="4F04D679"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7A4CA0F" w14:textId="6926439A" w:rsidR="00BE4E1D" w:rsidRPr="00BE4E1D" w:rsidRDefault="00813820" w:rsidP="00DE4F28">
            <w:pPr>
              <w:spacing w:after="0"/>
              <w:rPr>
                <w:rFonts w:ascii="Calibri" w:eastAsia="Calibri" w:hAnsi="Calibri" w:cs="Times New Roman"/>
                <w:color w:val="000000"/>
                <w:sz w:val="22"/>
              </w:rPr>
            </w:pPr>
            <w:r>
              <w:rPr>
                <w:rFonts w:ascii="Calibri" w:eastAsia="Calibri" w:hAnsi="Calibri" w:cs="Times New Roman"/>
                <w:color w:val="000000"/>
                <w:sz w:val="22"/>
              </w:rPr>
              <w:t>07/09/2026</w:t>
            </w:r>
          </w:p>
        </w:tc>
      </w:tr>
      <w:tr w:rsidR="00BE4E1D" w:rsidRPr="005C12F6" w14:paraId="0267A152" w14:textId="77777777" w:rsidTr="00DE4F28">
        <w:trPr>
          <w:trHeight w:val="720"/>
        </w:trPr>
        <w:tc>
          <w:tcPr>
            <w:tcW w:w="2520" w:type="dxa"/>
          </w:tcPr>
          <w:p w14:paraId="0839CC53" w14:textId="77777777"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2C603896" w14:textId="3DAA6AE8" w:rsidR="00BE4E1D" w:rsidRPr="00BE4E1D" w:rsidRDefault="00F53187" w:rsidP="00DE4F28">
            <w:pPr>
              <w:spacing w:after="0"/>
              <w:rPr>
                <w:rFonts w:ascii="Calibri" w:eastAsia="Calibri" w:hAnsi="Calibri" w:cs="Times New Roman"/>
                <w:sz w:val="22"/>
              </w:rPr>
            </w:pPr>
            <w:r>
              <w:rPr>
                <w:rFonts w:ascii="Calibri" w:eastAsia="Calibri" w:hAnsi="Calibri" w:cs="Times New Roman"/>
                <w:noProof/>
                <w:sz w:val="22"/>
              </w:rPr>
              <w:drawing>
                <wp:inline distT="0" distB="0" distL="0" distR="0" wp14:anchorId="4DD41302" wp14:editId="3D174559">
                  <wp:extent cx="1536700" cy="330200"/>
                  <wp:effectExtent l="0" t="0" r="0" b="0"/>
                  <wp:docPr id="15041296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29650" name="图片 1504129650"/>
                          <pic:cNvPicPr/>
                        </pic:nvPicPr>
                        <pic:blipFill>
                          <a:blip r:embed="rId16">
                            <a:extLst>
                              <a:ext uri="{28A0092B-C50C-407E-A947-70E740481C1C}">
                                <a14:useLocalDpi xmlns:a14="http://schemas.microsoft.com/office/drawing/2010/main" val="0"/>
                              </a:ext>
                            </a:extLst>
                          </a:blip>
                          <a:stretch>
                            <a:fillRect/>
                          </a:stretch>
                        </pic:blipFill>
                        <pic:spPr>
                          <a:xfrm>
                            <a:off x="0" y="0"/>
                            <a:ext cx="1536700" cy="330200"/>
                          </a:xfrm>
                          <a:prstGeom prst="rect">
                            <a:avLst/>
                          </a:prstGeom>
                        </pic:spPr>
                      </pic:pic>
                    </a:graphicData>
                  </a:graphic>
                </wp:inline>
              </w:drawing>
            </w:r>
          </w:p>
        </w:tc>
      </w:tr>
    </w:tbl>
    <w:p w14:paraId="5CA47D8F" w14:textId="77777777"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045886" w14:textId="77777777" w:rsidR="007B266F" w:rsidRDefault="007B266F" w:rsidP="00C20C17">
      <w:r>
        <w:separator/>
      </w:r>
    </w:p>
  </w:endnote>
  <w:endnote w:type="continuationSeparator" w:id="0">
    <w:p w14:paraId="2CFDAE52" w14:textId="77777777" w:rsidR="007B266F" w:rsidRDefault="007B266F"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3DBDB698" w14:textId="77777777" w:rsidR="009B3BDC" w:rsidRDefault="009B3BDC">
        <w:pPr>
          <w:pStyle w:val="af0"/>
          <w:jc w:val="right"/>
        </w:pPr>
        <w:r>
          <w:fldChar w:fldCharType="begin"/>
        </w:r>
        <w:r>
          <w:instrText>PAGE   \* MERGEFORMAT</w:instrText>
        </w:r>
        <w:r>
          <w:fldChar w:fldCharType="separate"/>
        </w:r>
        <w:r>
          <w:rPr>
            <w:lang w:val="en-GB"/>
          </w:rPr>
          <w:t>2</w:t>
        </w:r>
        <w:r>
          <w:fldChar w:fldCharType="end"/>
        </w:r>
      </w:p>
    </w:sdtContent>
  </w:sdt>
  <w:p w14:paraId="3212C820" w14:textId="77777777"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71EAA" w14:textId="77777777"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8A3B66" w14:textId="77777777" w:rsidR="007B266F" w:rsidRDefault="007B266F" w:rsidP="00C20C17">
      <w:r>
        <w:separator/>
      </w:r>
    </w:p>
  </w:footnote>
  <w:footnote w:type="continuationSeparator" w:id="0">
    <w:p w14:paraId="02DC25CC" w14:textId="77777777" w:rsidR="007B266F" w:rsidRDefault="007B266F"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51934" w14:textId="77777777" w:rsidR="00F87F8B" w:rsidRDefault="00F87F8B" w:rsidP="00F87F8B">
    <w:pPr>
      <w:pStyle w:val="af2"/>
      <w:jc w:val="right"/>
    </w:pPr>
  </w:p>
  <w:p w14:paraId="7C84EA81" w14:textId="77777777" w:rsidR="00F87F8B" w:rsidRDefault="00F87F8B" w:rsidP="00F87F8B">
    <w:pPr>
      <w:pStyle w:val="af2"/>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3AF6B" w14:textId="77777777" w:rsidR="00F4114D" w:rsidRDefault="00F4114D" w:rsidP="00F4114D">
    <w:pPr>
      <w:pStyle w:val="af2"/>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665F6"/>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465"/>
    <w:rsid w:val="00300B8E"/>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B52DE"/>
    <w:rsid w:val="003E7C7F"/>
    <w:rsid w:val="003F52E8"/>
    <w:rsid w:val="0040300B"/>
    <w:rsid w:val="0041204B"/>
    <w:rsid w:val="00416FF4"/>
    <w:rsid w:val="0042046B"/>
    <w:rsid w:val="00425390"/>
    <w:rsid w:val="00440026"/>
    <w:rsid w:val="00442F85"/>
    <w:rsid w:val="00444C9E"/>
    <w:rsid w:val="00445521"/>
    <w:rsid w:val="00446800"/>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C116F"/>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266F"/>
    <w:rsid w:val="007B6C3B"/>
    <w:rsid w:val="007B7A68"/>
    <w:rsid w:val="007C38B8"/>
    <w:rsid w:val="007C7F5E"/>
    <w:rsid w:val="007D294D"/>
    <w:rsid w:val="007E0D8B"/>
    <w:rsid w:val="007E5AFA"/>
    <w:rsid w:val="007F5557"/>
    <w:rsid w:val="007F6D74"/>
    <w:rsid w:val="00813820"/>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51A5"/>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1E5F"/>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3187"/>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A09C5"/>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styleId="aff3">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0</TotalTime>
  <Pages>3</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Yankun Yang</cp:lastModifiedBy>
  <cp:revision>2</cp:revision>
  <cp:lastPrinted>2025-08-03T22:19:00Z</cp:lastPrinted>
  <dcterms:created xsi:type="dcterms:W3CDTF">2026-09-07T13:57:00Z</dcterms:created>
  <dcterms:modified xsi:type="dcterms:W3CDTF">2026-09-07T13:57:00Z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